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B99C4" w14:textId="70EC8609" w:rsidR="00A97127" w:rsidRPr="00C144DE" w:rsidRDefault="005D22A8" w:rsidP="7928E020">
      <w:pPr>
        <w:pStyle w:val="Titre"/>
        <w:pBdr>
          <w:bottom w:val="single" w:sz="8" w:space="4" w:color="4F81BD"/>
        </w:pBdr>
        <w:spacing w:line="259" w:lineRule="auto"/>
      </w:pPr>
      <w:proofErr w:type="spellStart"/>
      <w:r>
        <w:t>P_App_Audit</w:t>
      </w:r>
      <w:proofErr w:type="spellEnd"/>
    </w:p>
    <w:p w14:paraId="130EA333" w14:textId="7F658289" w:rsidR="00987900" w:rsidRPr="004E302A" w:rsidRDefault="009734AE" w:rsidP="004E302A">
      <w:pPr>
        <w:spacing w:before="3600"/>
        <w:jc w:val="center"/>
        <w:rPr>
          <w:sz w:val="160"/>
          <w:szCs w:val="160"/>
        </w:rPr>
      </w:pPr>
      <w:r w:rsidRPr="004E302A">
        <w:rPr>
          <w:sz w:val="72"/>
          <w:szCs w:val="72"/>
        </w:rPr>
        <w:t>Audit de sécurité</w:t>
      </w:r>
    </w:p>
    <w:p w14:paraId="09BC1642" w14:textId="67EF81E7" w:rsidR="00987900" w:rsidRPr="00C144DE" w:rsidRDefault="00987900" w:rsidP="00987900">
      <w:pPr>
        <w:spacing w:before="1200"/>
        <w:jc w:val="center"/>
        <w:rPr>
          <w:sz w:val="36"/>
          <w:szCs w:val="36"/>
        </w:rPr>
      </w:pPr>
      <w:r w:rsidRPr="00C144DE">
        <w:rPr>
          <w:sz w:val="36"/>
          <w:szCs w:val="36"/>
        </w:rPr>
        <w:t>Christopher Ristic</w:t>
      </w:r>
    </w:p>
    <w:p w14:paraId="7390140B" w14:textId="511199F6" w:rsidR="007F30AE" w:rsidRPr="00C144DE" w:rsidRDefault="008161E8" w:rsidP="000E7483">
      <w:pPr>
        <w:spacing w:before="2000"/>
        <w:jc w:val="center"/>
      </w:pPr>
      <w:r w:rsidRPr="00C144DE">
        <w:t>Ristic Christopher</w:t>
      </w:r>
      <w:r w:rsidR="007F30AE" w:rsidRPr="00C144DE">
        <w:t xml:space="preserve"> – </w:t>
      </w:r>
      <w:r w:rsidRPr="00C144DE">
        <w:t>FID</w:t>
      </w:r>
      <w:r w:rsidR="005540E1">
        <w:t>2</w:t>
      </w:r>
    </w:p>
    <w:p w14:paraId="1221CBFD" w14:textId="71BF956E" w:rsidR="008161E8" w:rsidRPr="000E7483" w:rsidRDefault="008161E8" w:rsidP="000E7483">
      <w:pPr>
        <w:jc w:val="center"/>
      </w:pPr>
      <w:r w:rsidRPr="008161E8">
        <w:t>ETML / 1004 LAUSANNE</w:t>
      </w:r>
      <w:r w:rsidRPr="008161E8">
        <w:cr/>
      </w:r>
      <w:r w:rsidR="009E0CD0">
        <w:t>Vennes</w:t>
      </w:r>
      <w:r w:rsidRPr="008161E8">
        <w:t xml:space="preserve"> 12 1004 Lausanne</w:t>
      </w:r>
    </w:p>
    <w:p w14:paraId="359B6501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67AC85E6" w14:textId="011C0849" w:rsidR="005E7BA8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213320304" w:history="1">
        <w:r w:rsidR="005E7BA8" w:rsidRPr="001647AC">
          <w:rPr>
            <w:rStyle w:val="Lienhypertexte"/>
            <w:noProof/>
          </w:rPr>
          <w:t>1</w:t>
        </w:r>
        <w:r w:rsidR="005E7BA8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5E7BA8" w:rsidRPr="001647AC">
          <w:rPr>
            <w:rStyle w:val="Lienhypertexte"/>
            <w:noProof/>
          </w:rPr>
          <w:t>Introduction</w:t>
        </w:r>
        <w:r w:rsidR="005E7BA8">
          <w:rPr>
            <w:noProof/>
            <w:webHidden/>
          </w:rPr>
          <w:tab/>
        </w:r>
        <w:r w:rsidR="005E7BA8">
          <w:rPr>
            <w:noProof/>
            <w:webHidden/>
          </w:rPr>
          <w:fldChar w:fldCharType="begin"/>
        </w:r>
        <w:r w:rsidR="005E7BA8">
          <w:rPr>
            <w:noProof/>
            <w:webHidden/>
          </w:rPr>
          <w:instrText xml:space="preserve"> PAGEREF _Toc213320304 \h </w:instrText>
        </w:r>
        <w:r w:rsidR="005E7BA8">
          <w:rPr>
            <w:noProof/>
            <w:webHidden/>
          </w:rPr>
        </w:r>
        <w:r w:rsidR="005E7BA8">
          <w:rPr>
            <w:noProof/>
            <w:webHidden/>
          </w:rPr>
          <w:fldChar w:fldCharType="separate"/>
        </w:r>
        <w:r w:rsidR="005E7BA8">
          <w:rPr>
            <w:noProof/>
            <w:webHidden/>
          </w:rPr>
          <w:t>3</w:t>
        </w:r>
        <w:r w:rsidR="005E7BA8">
          <w:rPr>
            <w:noProof/>
            <w:webHidden/>
          </w:rPr>
          <w:fldChar w:fldCharType="end"/>
        </w:r>
      </w:hyperlink>
    </w:p>
    <w:p w14:paraId="04A91EB4" w14:textId="6099B533" w:rsidR="006620D5" w:rsidRDefault="00A65F0B" w:rsidP="006620D5">
      <w:pPr>
        <w:pStyle w:val="Titre1"/>
        <w:numPr>
          <w:ilvl w:val="0"/>
          <w:numId w:val="0"/>
        </w:numPr>
        <w:ind w:left="567" w:hanging="567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fldChar w:fldCharType="end"/>
      </w:r>
      <w:bookmarkStart w:id="0" w:name="_Toc187847748"/>
    </w:p>
    <w:p w14:paraId="52FAE8C6" w14:textId="77777777" w:rsidR="006620D5" w:rsidRDefault="006620D5">
      <w:pPr>
        <w:rPr>
          <w:rFonts w:asciiTheme="majorHAnsi" w:hAnsiTheme="majorHAnsi" w:cs="Arial"/>
          <w:b/>
          <w:bCs/>
          <w:i/>
          <w:iCs/>
          <w:caps/>
          <w:kern w:val="32"/>
          <w:sz w:val="22"/>
          <w:szCs w:val="22"/>
        </w:rPr>
      </w:pPr>
      <w:r>
        <w:rPr>
          <w:i/>
          <w:iCs/>
          <w:sz w:val="22"/>
          <w:szCs w:val="22"/>
        </w:rPr>
        <w:br w:type="page"/>
      </w:r>
    </w:p>
    <w:p w14:paraId="5A31EC23" w14:textId="070FCFF2" w:rsidR="00987900" w:rsidRDefault="00987900" w:rsidP="009A294C">
      <w:pPr>
        <w:pStyle w:val="Titre1"/>
      </w:pPr>
      <w:bookmarkStart w:id="1" w:name="_Toc213320304"/>
      <w:r w:rsidRPr="00987900">
        <w:lastRenderedPageBreak/>
        <w:t>Introduction</w:t>
      </w:r>
      <w:bookmarkEnd w:id="0"/>
      <w:bookmarkEnd w:id="1"/>
    </w:p>
    <w:p w14:paraId="1BD76B57" w14:textId="4C08B16F" w:rsidR="00A50987" w:rsidRDefault="00A50987" w:rsidP="00A50987">
      <w:pPr>
        <w:pStyle w:val="Corpsdetexte"/>
      </w:pPr>
      <w:r w:rsidRPr="00A50987">
        <w:t>Réaliser un audit de l’application marketplace en suivant le top10.</w:t>
      </w:r>
    </w:p>
    <w:p w14:paraId="0354CF0D" w14:textId="5FFDF5D1" w:rsidR="00A50987" w:rsidRDefault="00A50987" w:rsidP="00A50987">
      <w:pPr>
        <w:pStyle w:val="Titre2"/>
      </w:pPr>
      <w:r>
        <w:t>Objectif</w:t>
      </w:r>
    </w:p>
    <w:p w14:paraId="61172FEB" w14:textId="08E8677F" w:rsidR="00A50987" w:rsidRDefault="00A50987" w:rsidP="00A50987">
      <w:pPr>
        <w:pStyle w:val="Retraitcorpsdetexte"/>
      </w:pPr>
      <w:r w:rsidRPr="00A50987">
        <w:t xml:space="preserve">Identifier les dangers et proposer les meilleures contre-mesures à </w:t>
      </w:r>
      <w:r>
        <w:t>a</w:t>
      </w:r>
      <w:r w:rsidRPr="00A50987">
        <w:t>ppliquer.</w:t>
      </w:r>
    </w:p>
    <w:p w14:paraId="0D1F7F55" w14:textId="77777777" w:rsidR="006525D3" w:rsidRDefault="006525D3" w:rsidP="00A50987">
      <w:pPr>
        <w:pStyle w:val="Retraitcorpsdetexte"/>
      </w:pPr>
    </w:p>
    <w:p w14:paraId="7CFD016D" w14:textId="0C39A56C" w:rsidR="006525D3" w:rsidRDefault="006525D3" w:rsidP="006525D3">
      <w:pPr>
        <w:pStyle w:val="Titre1"/>
      </w:pPr>
      <w:r>
        <w:t>Broken access control</w:t>
      </w:r>
    </w:p>
    <w:p w14:paraId="00CECA56" w14:textId="77777777" w:rsidR="00E61DF6" w:rsidRDefault="00E61DF6" w:rsidP="00E61DF6">
      <w:pPr>
        <w:pStyle w:val="Titre2"/>
      </w:pPr>
      <w:r>
        <w:t>Exemple de code / élément d’architecture lié</w:t>
      </w:r>
    </w:p>
    <w:p w14:paraId="183501F0" w14:textId="77777777" w:rsidR="00E61DF6" w:rsidRDefault="00E61DF6" w:rsidP="00E61DF6">
      <w:pPr>
        <w:pStyle w:val="Titre2"/>
      </w:pPr>
      <w:r>
        <w:t>Statut</w:t>
      </w:r>
    </w:p>
    <w:p w14:paraId="44980C9C" w14:textId="77777777" w:rsidR="00E61DF6" w:rsidRDefault="00E61DF6" w:rsidP="00E61DF6">
      <w:pPr>
        <w:pStyle w:val="Titre2"/>
      </w:pPr>
      <w:r>
        <w:t>Contre-mesure</w:t>
      </w:r>
    </w:p>
    <w:p w14:paraId="65F84729" w14:textId="77777777" w:rsidR="00E61DF6" w:rsidRPr="00E61DF6" w:rsidRDefault="00E61DF6" w:rsidP="00E61DF6">
      <w:pPr>
        <w:pStyle w:val="Corpsdetexte"/>
      </w:pPr>
    </w:p>
    <w:p w14:paraId="007F67B7" w14:textId="740CD2CF" w:rsidR="006525D3" w:rsidRDefault="006525D3" w:rsidP="006525D3">
      <w:pPr>
        <w:pStyle w:val="Titre1"/>
      </w:pPr>
      <w:r w:rsidRPr="006525D3">
        <w:t>Cryptographic Failures</w:t>
      </w:r>
    </w:p>
    <w:p w14:paraId="2E548490" w14:textId="77777777" w:rsidR="00E61DF6" w:rsidRDefault="00E61DF6" w:rsidP="00E61DF6">
      <w:pPr>
        <w:pStyle w:val="Titre2"/>
      </w:pPr>
      <w:r>
        <w:t>Exemple de code / élément d’architecture lié</w:t>
      </w:r>
    </w:p>
    <w:p w14:paraId="7B6E6226" w14:textId="77777777" w:rsidR="00E61DF6" w:rsidRDefault="00E61DF6" w:rsidP="00E61DF6">
      <w:pPr>
        <w:pStyle w:val="Titre2"/>
      </w:pPr>
      <w:r>
        <w:t>Statut</w:t>
      </w:r>
    </w:p>
    <w:p w14:paraId="54B843D7" w14:textId="77777777" w:rsidR="00E61DF6" w:rsidRDefault="00E61DF6" w:rsidP="00E61DF6">
      <w:pPr>
        <w:pStyle w:val="Titre2"/>
      </w:pPr>
      <w:r>
        <w:t>Contre-mesure</w:t>
      </w:r>
    </w:p>
    <w:p w14:paraId="526CADCD" w14:textId="77777777" w:rsidR="00E61DF6" w:rsidRPr="00E61DF6" w:rsidRDefault="00E61DF6" w:rsidP="00E61DF6">
      <w:pPr>
        <w:pStyle w:val="Corpsdetexte"/>
      </w:pPr>
    </w:p>
    <w:p w14:paraId="435DD1E9" w14:textId="3F0DFE4C" w:rsidR="006525D3" w:rsidRDefault="006525D3" w:rsidP="006525D3">
      <w:pPr>
        <w:pStyle w:val="Titre1"/>
      </w:pPr>
      <w:r>
        <w:t>Injection</w:t>
      </w:r>
    </w:p>
    <w:p w14:paraId="2BDCF552" w14:textId="77777777" w:rsidR="00E61DF6" w:rsidRDefault="00E61DF6" w:rsidP="00E61DF6">
      <w:pPr>
        <w:pStyle w:val="Titre2"/>
      </w:pPr>
      <w:r>
        <w:t>Exemple de code / élément d’architecture lié</w:t>
      </w:r>
    </w:p>
    <w:p w14:paraId="56BC1784" w14:textId="77777777" w:rsidR="00E61DF6" w:rsidRDefault="00E61DF6" w:rsidP="00E61DF6">
      <w:pPr>
        <w:pStyle w:val="Titre2"/>
      </w:pPr>
      <w:r>
        <w:t>Statut</w:t>
      </w:r>
    </w:p>
    <w:p w14:paraId="08DEFCCC" w14:textId="77777777" w:rsidR="00E61DF6" w:rsidRDefault="00E61DF6" w:rsidP="00E61DF6">
      <w:pPr>
        <w:pStyle w:val="Titre2"/>
      </w:pPr>
      <w:r>
        <w:t>Contre-mesure</w:t>
      </w:r>
    </w:p>
    <w:p w14:paraId="362E5E1B" w14:textId="77777777" w:rsidR="00E61DF6" w:rsidRPr="00E61DF6" w:rsidRDefault="00E61DF6" w:rsidP="00E61DF6">
      <w:pPr>
        <w:pStyle w:val="Corpsdetexte"/>
      </w:pPr>
    </w:p>
    <w:p w14:paraId="640F695D" w14:textId="28880B55" w:rsidR="006525D3" w:rsidRDefault="006525D3" w:rsidP="006525D3">
      <w:pPr>
        <w:pStyle w:val="Titre1"/>
      </w:pPr>
      <w:r>
        <w:t>Insecure design</w:t>
      </w:r>
    </w:p>
    <w:p w14:paraId="1757C3A5" w14:textId="77777777" w:rsidR="00E61DF6" w:rsidRDefault="00E61DF6" w:rsidP="00E61DF6">
      <w:pPr>
        <w:pStyle w:val="Titre2"/>
      </w:pPr>
      <w:r>
        <w:t>Exemple de code / élément d’architecture lié</w:t>
      </w:r>
    </w:p>
    <w:p w14:paraId="1CF93D60" w14:textId="77777777" w:rsidR="00E61DF6" w:rsidRDefault="00E61DF6" w:rsidP="00E61DF6">
      <w:pPr>
        <w:pStyle w:val="Titre2"/>
      </w:pPr>
      <w:r>
        <w:t>Statut</w:t>
      </w:r>
    </w:p>
    <w:p w14:paraId="20B45AB4" w14:textId="77777777" w:rsidR="00E61DF6" w:rsidRDefault="00E61DF6" w:rsidP="00E61DF6">
      <w:pPr>
        <w:pStyle w:val="Titre2"/>
      </w:pPr>
      <w:r>
        <w:t>Contre-mesure</w:t>
      </w:r>
    </w:p>
    <w:p w14:paraId="7FFFE742" w14:textId="77777777" w:rsidR="00E61DF6" w:rsidRPr="00E61DF6" w:rsidRDefault="00E61DF6" w:rsidP="00E61DF6">
      <w:pPr>
        <w:pStyle w:val="Corpsdetexte"/>
      </w:pPr>
    </w:p>
    <w:p w14:paraId="35F5790B" w14:textId="74A61988" w:rsidR="006525D3" w:rsidRDefault="006525D3" w:rsidP="006525D3">
      <w:pPr>
        <w:pStyle w:val="Titre1"/>
      </w:pPr>
      <w:r>
        <w:t>Security Misconfiguration</w:t>
      </w:r>
    </w:p>
    <w:p w14:paraId="6E2D225D" w14:textId="77777777" w:rsidR="00E61DF6" w:rsidRDefault="00E61DF6" w:rsidP="00E61DF6">
      <w:pPr>
        <w:pStyle w:val="Titre2"/>
      </w:pPr>
      <w:r>
        <w:t>Exemple de code / élément d’architecture lié</w:t>
      </w:r>
    </w:p>
    <w:p w14:paraId="548C4EDB" w14:textId="77777777" w:rsidR="00E61DF6" w:rsidRDefault="00E61DF6" w:rsidP="00E61DF6">
      <w:pPr>
        <w:pStyle w:val="Titre2"/>
      </w:pPr>
      <w:r>
        <w:t>Statut</w:t>
      </w:r>
    </w:p>
    <w:p w14:paraId="25BA182E" w14:textId="77777777" w:rsidR="00E61DF6" w:rsidRDefault="00E61DF6" w:rsidP="00E61DF6">
      <w:pPr>
        <w:pStyle w:val="Titre2"/>
      </w:pPr>
      <w:r>
        <w:t>Contre-mesure</w:t>
      </w:r>
    </w:p>
    <w:p w14:paraId="56AAB6A1" w14:textId="77777777" w:rsidR="00E61DF6" w:rsidRPr="00E61DF6" w:rsidRDefault="00E61DF6" w:rsidP="00E61DF6">
      <w:pPr>
        <w:pStyle w:val="Corpsdetexte"/>
      </w:pPr>
    </w:p>
    <w:p w14:paraId="494F676C" w14:textId="32704D1A" w:rsidR="006525D3" w:rsidRDefault="006525D3" w:rsidP="006525D3">
      <w:pPr>
        <w:pStyle w:val="Titre1"/>
      </w:pPr>
      <w:r>
        <w:lastRenderedPageBreak/>
        <w:t>Vulnerable and outdated components</w:t>
      </w:r>
    </w:p>
    <w:p w14:paraId="3D98304F" w14:textId="77777777" w:rsidR="00E61DF6" w:rsidRDefault="00E61DF6" w:rsidP="00E61DF6">
      <w:pPr>
        <w:pStyle w:val="Titre2"/>
      </w:pPr>
      <w:r>
        <w:t>Exemple de code / élément d’architecture lié</w:t>
      </w:r>
    </w:p>
    <w:p w14:paraId="12821D05" w14:textId="77777777" w:rsidR="00E61DF6" w:rsidRDefault="00E61DF6" w:rsidP="00E61DF6">
      <w:pPr>
        <w:pStyle w:val="Titre2"/>
      </w:pPr>
      <w:r>
        <w:t>Statut</w:t>
      </w:r>
    </w:p>
    <w:p w14:paraId="24A005E3" w14:textId="77777777" w:rsidR="00E61DF6" w:rsidRDefault="00E61DF6" w:rsidP="00E61DF6">
      <w:pPr>
        <w:pStyle w:val="Titre2"/>
      </w:pPr>
      <w:r>
        <w:t>Contre-mesure</w:t>
      </w:r>
    </w:p>
    <w:p w14:paraId="449FB2B9" w14:textId="77777777" w:rsidR="00E61DF6" w:rsidRPr="00E61DF6" w:rsidRDefault="00E61DF6" w:rsidP="00E61DF6">
      <w:pPr>
        <w:pStyle w:val="Corpsdetexte"/>
      </w:pPr>
    </w:p>
    <w:p w14:paraId="6000178C" w14:textId="6B9F6DA8" w:rsidR="006525D3" w:rsidRDefault="006525D3" w:rsidP="006525D3">
      <w:pPr>
        <w:pStyle w:val="Titre1"/>
      </w:pPr>
      <w:r w:rsidRPr="006525D3">
        <w:t>Identification and Authentication Failures</w:t>
      </w:r>
    </w:p>
    <w:p w14:paraId="2660DB05" w14:textId="77777777" w:rsidR="00E61DF6" w:rsidRDefault="00E61DF6" w:rsidP="00E61DF6">
      <w:pPr>
        <w:pStyle w:val="Titre2"/>
      </w:pPr>
      <w:r>
        <w:t>Exemple de code / élément d’architecture lié</w:t>
      </w:r>
    </w:p>
    <w:p w14:paraId="6CBF2428" w14:textId="77777777" w:rsidR="00E61DF6" w:rsidRDefault="00E61DF6" w:rsidP="00E61DF6">
      <w:pPr>
        <w:pStyle w:val="Titre2"/>
      </w:pPr>
      <w:r>
        <w:t>Statut</w:t>
      </w:r>
    </w:p>
    <w:p w14:paraId="7BDB0E76" w14:textId="77777777" w:rsidR="00E61DF6" w:rsidRDefault="00E61DF6" w:rsidP="00E61DF6">
      <w:pPr>
        <w:pStyle w:val="Titre2"/>
      </w:pPr>
      <w:r>
        <w:t>Contre-mesure</w:t>
      </w:r>
    </w:p>
    <w:p w14:paraId="0ADEF4C5" w14:textId="77777777" w:rsidR="00E61DF6" w:rsidRPr="00E61DF6" w:rsidRDefault="00E61DF6" w:rsidP="00E61DF6">
      <w:pPr>
        <w:pStyle w:val="Corpsdetexte"/>
      </w:pPr>
    </w:p>
    <w:p w14:paraId="2525ED23" w14:textId="287AE0C4" w:rsidR="006525D3" w:rsidRDefault="006525D3" w:rsidP="006525D3">
      <w:pPr>
        <w:pStyle w:val="Titre1"/>
      </w:pPr>
      <w:r w:rsidRPr="006525D3">
        <w:t>Software and Data Integrity Failures</w:t>
      </w:r>
    </w:p>
    <w:p w14:paraId="499D515E" w14:textId="77777777" w:rsidR="00E61DF6" w:rsidRDefault="00E61DF6" w:rsidP="00E61DF6">
      <w:pPr>
        <w:pStyle w:val="Titre2"/>
      </w:pPr>
      <w:r>
        <w:t>Exemple de code / élément d’architecture lié</w:t>
      </w:r>
    </w:p>
    <w:p w14:paraId="33475472" w14:textId="77777777" w:rsidR="00E61DF6" w:rsidRDefault="00E61DF6" w:rsidP="00E61DF6">
      <w:pPr>
        <w:pStyle w:val="Titre2"/>
      </w:pPr>
      <w:r>
        <w:t>Statut</w:t>
      </w:r>
    </w:p>
    <w:p w14:paraId="527F7653" w14:textId="77777777" w:rsidR="00E61DF6" w:rsidRDefault="00E61DF6" w:rsidP="00E61DF6">
      <w:pPr>
        <w:pStyle w:val="Titre2"/>
      </w:pPr>
      <w:r>
        <w:t>Contre-mesure</w:t>
      </w:r>
    </w:p>
    <w:p w14:paraId="6A473A88" w14:textId="77777777" w:rsidR="00E61DF6" w:rsidRPr="00E61DF6" w:rsidRDefault="00E61DF6" w:rsidP="00E61DF6">
      <w:pPr>
        <w:pStyle w:val="Corpsdetexte"/>
      </w:pPr>
    </w:p>
    <w:p w14:paraId="5CFD14F1" w14:textId="18636C38" w:rsidR="006525D3" w:rsidRDefault="006525D3" w:rsidP="006525D3">
      <w:pPr>
        <w:pStyle w:val="Titre1"/>
      </w:pPr>
      <w:r w:rsidRPr="006525D3">
        <w:t>Server-Side Request Forgery</w:t>
      </w:r>
    </w:p>
    <w:p w14:paraId="16811C56" w14:textId="77777777" w:rsidR="00E61DF6" w:rsidRDefault="00E61DF6" w:rsidP="00E61DF6">
      <w:pPr>
        <w:pStyle w:val="Titre2"/>
      </w:pPr>
      <w:r>
        <w:t>Exemple de code / élément d’architecture lié</w:t>
      </w:r>
    </w:p>
    <w:p w14:paraId="7228CBA2" w14:textId="77777777" w:rsidR="00E61DF6" w:rsidRDefault="00E61DF6" w:rsidP="00E61DF6">
      <w:pPr>
        <w:pStyle w:val="Titre2"/>
      </w:pPr>
      <w:r>
        <w:t>Statut</w:t>
      </w:r>
    </w:p>
    <w:p w14:paraId="2218EF21" w14:textId="77777777" w:rsidR="00E61DF6" w:rsidRDefault="00E61DF6" w:rsidP="00E61DF6">
      <w:pPr>
        <w:pStyle w:val="Titre2"/>
      </w:pPr>
      <w:r>
        <w:t>Contre-mesure</w:t>
      </w:r>
    </w:p>
    <w:p w14:paraId="1FC2FD6E" w14:textId="77777777" w:rsidR="00E61DF6" w:rsidRPr="00E61DF6" w:rsidRDefault="00E61DF6" w:rsidP="00E61DF6">
      <w:pPr>
        <w:pStyle w:val="Corpsdetexte"/>
      </w:pPr>
    </w:p>
    <w:sectPr w:rsidR="00E61DF6" w:rsidRPr="00E61DF6" w:rsidSect="00D160DD">
      <w:headerReference w:type="default" r:id="rId11"/>
      <w:footerReference w:type="default" r:id="rId12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0BC52" w14:textId="77777777" w:rsidR="00403D3B" w:rsidRDefault="00403D3B">
      <w:r>
        <w:separator/>
      </w:r>
    </w:p>
  </w:endnote>
  <w:endnote w:type="continuationSeparator" w:id="0">
    <w:p w14:paraId="4BEF653C" w14:textId="77777777" w:rsidR="00403D3B" w:rsidRDefault="00403D3B">
      <w:r>
        <w:continuationSeparator/>
      </w:r>
    </w:p>
  </w:endnote>
  <w:endnote w:type="continuationNotice" w:id="1">
    <w:p w14:paraId="65693F33" w14:textId="77777777" w:rsidR="00403D3B" w:rsidRDefault="00403D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36"/>
      <w:gridCol w:w="2609"/>
      <w:gridCol w:w="3025"/>
    </w:tblGrid>
    <w:tr w:rsidR="00AA4393" w:rsidRPr="00000197" w14:paraId="77CD1FDF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661F11D3" w14:textId="54818B34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AUTHOR   \* MERGEFORMAT">
            <w:r w:rsidR="00D86A11" w:rsidRPr="00D86A11">
              <w:rPr>
                <w:rFonts w:cs="Arial"/>
                <w:noProof/>
                <w:szCs w:val="16"/>
              </w:rPr>
              <w:t>Christopher Ristic</w:t>
            </w:r>
          </w:fldSimple>
        </w:p>
        <w:p w14:paraId="50FBC64F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65F3ABCC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5012AEEA" w14:textId="77786D89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D86A11">
            <w:rPr>
              <w:rFonts w:cs="Arial"/>
              <w:noProof/>
              <w:szCs w:val="16"/>
            </w:rPr>
            <w:t>08.11.2024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6EBEE8F3" w14:textId="77777777" w:rsidTr="00E52B61">
      <w:trPr>
        <w:jc w:val="center"/>
      </w:trPr>
      <w:tc>
        <w:tcPr>
          <w:tcW w:w="3510" w:type="dxa"/>
          <w:vAlign w:val="center"/>
        </w:tcPr>
        <w:p w14:paraId="134C9830" w14:textId="4961303E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fldChar w:fldCharType="separate"/>
          </w:r>
          <w:r w:rsidR="00D86A11">
            <w:rPr>
              <w:noProof/>
            </w:rPr>
            <w:t>Christopher Ristic</w: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7C772BBF" w14:textId="7B00BBE4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E72CB6">
            <w:rPr>
              <w:rStyle w:val="Numrodepage"/>
              <w:rFonts w:cs="Arial"/>
              <w:noProof/>
              <w:szCs w:val="16"/>
            </w:rPr>
            <w:t>7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E72CB6">
            <w:rPr>
              <w:rStyle w:val="Numrodepage"/>
              <w:rFonts w:cs="Arial"/>
              <w:noProof/>
              <w:szCs w:val="16"/>
            </w:rPr>
            <w:t>7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02D63514" w14:textId="368E231D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D86A11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2476A948" w14:textId="77777777" w:rsidTr="00E52B61">
      <w:trPr>
        <w:jc w:val="center"/>
      </w:trPr>
      <w:tc>
        <w:tcPr>
          <w:tcW w:w="3510" w:type="dxa"/>
          <w:vAlign w:val="center"/>
        </w:tcPr>
        <w:p w14:paraId="2CFBA452" w14:textId="036C0EF5" w:rsidR="00AA4393" w:rsidRPr="00000197" w:rsidRDefault="005E7BA8" w:rsidP="001764CE">
          <w:pPr>
            <w:pStyle w:val="-Pieddepage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>Version :</w:t>
          </w:r>
          <w:r w:rsidR="00AA4393" w:rsidRPr="00000197">
            <w:rPr>
              <w:rFonts w:cs="Arial"/>
              <w:szCs w:val="16"/>
            </w:rPr>
            <w:t xml:space="preserve"> </w:t>
          </w:r>
          <w:fldSimple w:instr="REVNUM   \* MERGEFORMAT">
            <w:r w:rsidR="00482554" w:rsidRPr="00482554">
              <w:rPr>
                <w:rFonts w:cs="Arial"/>
                <w:noProof/>
                <w:szCs w:val="16"/>
              </w:rPr>
              <w:t>1</w:t>
            </w:r>
          </w:fldSimple>
          <w:r w:rsidR="00AA4393"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 w:rsidR="00AA4393"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>
            <w:rPr>
              <w:rFonts w:cs="Arial"/>
              <w:noProof/>
              <w:szCs w:val="16"/>
            </w:rPr>
            <w:t>06.11.2025 11:17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4CDBB9E0" w14:textId="1547594E" w:rsidR="00AA4393" w:rsidRPr="00000197" w:rsidRDefault="00000000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FILENAME  \* FirstCap  \* MERGEFORMAT">
            <w:r w:rsidR="00D86A11" w:rsidRPr="00D86A11">
              <w:rPr>
                <w:rFonts w:cs="Arial"/>
                <w:noProof/>
                <w:szCs w:val="16"/>
              </w:rPr>
              <w:t>Christopher</w:t>
            </w:r>
            <w:r w:rsidR="00D86A11">
              <w:rPr>
                <w:noProof/>
              </w:rPr>
              <w:t>_Ristic_Rapport</w:t>
            </w:r>
          </w:fldSimple>
        </w:p>
      </w:tc>
    </w:tr>
  </w:tbl>
  <w:p w14:paraId="77490000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FF180" w14:textId="77777777" w:rsidR="00403D3B" w:rsidRDefault="00403D3B">
      <w:r>
        <w:separator/>
      </w:r>
    </w:p>
  </w:footnote>
  <w:footnote w:type="continuationSeparator" w:id="0">
    <w:p w14:paraId="723EE03A" w14:textId="77777777" w:rsidR="00403D3B" w:rsidRDefault="00403D3B">
      <w:r>
        <w:continuationSeparator/>
      </w:r>
    </w:p>
  </w:footnote>
  <w:footnote w:type="continuationNotice" w:id="1">
    <w:p w14:paraId="68220601" w14:textId="77777777" w:rsidR="00403D3B" w:rsidRDefault="00403D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AA4393" w14:paraId="3F837861" w14:textId="77777777">
      <w:trPr>
        <w:trHeight w:val="536"/>
        <w:jc w:val="center"/>
      </w:trPr>
      <w:tc>
        <w:tcPr>
          <w:tcW w:w="2445" w:type="dxa"/>
          <w:vAlign w:val="center"/>
        </w:tcPr>
        <w:p w14:paraId="2CE03BC5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3161B9F4" w14:textId="77777777" w:rsidR="00AA4393" w:rsidRPr="00B4738A" w:rsidRDefault="00AA4393" w:rsidP="00B4738A"/>
      </w:tc>
      <w:tc>
        <w:tcPr>
          <w:tcW w:w="2283" w:type="dxa"/>
          <w:vAlign w:val="center"/>
        </w:tcPr>
        <w:p w14:paraId="0D2780C3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0C0EC7FE" wp14:editId="2E1B1F62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1ADFC47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7" type="#_x0000_t75" style="width:11.55pt;height:11.55pt" o:bullet="t">
        <v:imagedata r:id="rId1" o:title="BD10263_"/>
      </v:shape>
    </w:pict>
  </w:numPicBullet>
  <w:abstractNum w:abstractNumId="0" w15:restartNumberingAfterBreak="0">
    <w:nsid w:val="019B3684"/>
    <w:multiLevelType w:val="hybridMultilevel"/>
    <w:tmpl w:val="ACB29DFE"/>
    <w:lvl w:ilvl="0" w:tplc="10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1CF061B"/>
    <w:multiLevelType w:val="hybridMultilevel"/>
    <w:tmpl w:val="8E48C64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270271F"/>
    <w:multiLevelType w:val="hybridMultilevel"/>
    <w:tmpl w:val="04E4F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35A71"/>
    <w:multiLevelType w:val="hybridMultilevel"/>
    <w:tmpl w:val="1C7AC77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B95C07"/>
    <w:multiLevelType w:val="hybridMultilevel"/>
    <w:tmpl w:val="38C43EA8"/>
    <w:lvl w:ilvl="0" w:tplc="100C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7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112EA"/>
    <w:multiLevelType w:val="hybridMultilevel"/>
    <w:tmpl w:val="92762C46"/>
    <w:lvl w:ilvl="0" w:tplc="10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2251F49"/>
    <w:multiLevelType w:val="hybridMultilevel"/>
    <w:tmpl w:val="30FA40D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C1772"/>
    <w:multiLevelType w:val="hybridMultilevel"/>
    <w:tmpl w:val="AA3C34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8F67FD"/>
    <w:multiLevelType w:val="multilevel"/>
    <w:tmpl w:val="ED7C5D72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33201776"/>
    <w:multiLevelType w:val="hybridMultilevel"/>
    <w:tmpl w:val="8062C7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BF6503"/>
    <w:multiLevelType w:val="hybridMultilevel"/>
    <w:tmpl w:val="E89C31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230218"/>
    <w:multiLevelType w:val="hybridMultilevel"/>
    <w:tmpl w:val="E55C8FD4"/>
    <w:lvl w:ilvl="0" w:tplc="4E56A74E">
      <w:start w:val="19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11C76"/>
    <w:multiLevelType w:val="hybridMultilevel"/>
    <w:tmpl w:val="38E4DC7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03BD3"/>
    <w:multiLevelType w:val="hybridMultilevel"/>
    <w:tmpl w:val="F09C15A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1B243C"/>
    <w:multiLevelType w:val="hybridMultilevel"/>
    <w:tmpl w:val="94C23E9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6557FE"/>
    <w:multiLevelType w:val="hybridMultilevel"/>
    <w:tmpl w:val="D0562798"/>
    <w:lvl w:ilvl="0" w:tplc="C658990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116796">
    <w:abstractNumId w:val="2"/>
  </w:num>
  <w:num w:numId="2" w16cid:durableId="1987196684">
    <w:abstractNumId w:val="7"/>
  </w:num>
  <w:num w:numId="3" w16cid:durableId="1307664873">
    <w:abstractNumId w:val="5"/>
  </w:num>
  <w:num w:numId="4" w16cid:durableId="2143882369">
    <w:abstractNumId w:val="11"/>
  </w:num>
  <w:num w:numId="5" w16cid:durableId="1619142651">
    <w:abstractNumId w:val="17"/>
  </w:num>
  <w:num w:numId="6" w16cid:durableId="242450228">
    <w:abstractNumId w:val="4"/>
  </w:num>
  <w:num w:numId="7" w16cid:durableId="1179582995">
    <w:abstractNumId w:val="10"/>
  </w:num>
  <w:num w:numId="8" w16cid:durableId="585727631">
    <w:abstractNumId w:val="18"/>
  </w:num>
  <w:num w:numId="9" w16cid:durableId="178276623">
    <w:abstractNumId w:val="16"/>
  </w:num>
  <w:num w:numId="10" w16cid:durableId="1614702467">
    <w:abstractNumId w:val="12"/>
  </w:num>
  <w:num w:numId="11" w16cid:durableId="1452432826">
    <w:abstractNumId w:val="1"/>
  </w:num>
  <w:num w:numId="12" w16cid:durableId="1714770181">
    <w:abstractNumId w:val="9"/>
  </w:num>
  <w:num w:numId="13" w16cid:durableId="1809740428">
    <w:abstractNumId w:val="3"/>
  </w:num>
  <w:num w:numId="14" w16cid:durableId="646710544">
    <w:abstractNumId w:val="15"/>
  </w:num>
  <w:num w:numId="15" w16cid:durableId="1567718433">
    <w:abstractNumId w:val="13"/>
  </w:num>
  <w:num w:numId="16" w16cid:durableId="1090542581">
    <w:abstractNumId w:val="6"/>
  </w:num>
  <w:num w:numId="17" w16cid:durableId="1792430899">
    <w:abstractNumId w:val="8"/>
  </w:num>
  <w:num w:numId="18" w16cid:durableId="2143964855">
    <w:abstractNumId w:val="0"/>
  </w:num>
  <w:num w:numId="19" w16cid:durableId="826019307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554"/>
    <w:rsid w:val="00000197"/>
    <w:rsid w:val="00003381"/>
    <w:rsid w:val="00010B9A"/>
    <w:rsid w:val="0001209F"/>
    <w:rsid w:val="000133A1"/>
    <w:rsid w:val="00021D00"/>
    <w:rsid w:val="000315A2"/>
    <w:rsid w:val="000316F0"/>
    <w:rsid w:val="00031EB8"/>
    <w:rsid w:val="0004316A"/>
    <w:rsid w:val="00044099"/>
    <w:rsid w:val="00045A82"/>
    <w:rsid w:val="00052DBB"/>
    <w:rsid w:val="000547B1"/>
    <w:rsid w:val="00054EFE"/>
    <w:rsid w:val="000551B1"/>
    <w:rsid w:val="00055DB3"/>
    <w:rsid w:val="000563E4"/>
    <w:rsid w:val="00057752"/>
    <w:rsid w:val="00063F97"/>
    <w:rsid w:val="0006441F"/>
    <w:rsid w:val="00065971"/>
    <w:rsid w:val="00067419"/>
    <w:rsid w:val="00076BFE"/>
    <w:rsid w:val="000844FB"/>
    <w:rsid w:val="00084B9F"/>
    <w:rsid w:val="00086114"/>
    <w:rsid w:val="000912CC"/>
    <w:rsid w:val="0009726A"/>
    <w:rsid w:val="00097F8D"/>
    <w:rsid w:val="000A1087"/>
    <w:rsid w:val="000A1B63"/>
    <w:rsid w:val="000A3F59"/>
    <w:rsid w:val="000A6855"/>
    <w:rsid w:val="000A7B4A"/>
    <w:rsid w:val="000B578C"/>
    <w:rsid w:val="000B6838"/>
    <w:rsid w:val="000B6BE0"/>
    <w:rsid w:val="000C1B59"/>
    <w:rsid w:val="000C212B"/>
    <w:rsid w:val="000E7483"/>
    <w:rsid w:val="000F22B9"/>
    <w:rsid w:val="000F381C"/>
    <w:rsid w:val="000F70ED"/>
    <w:rsid w:val="00102A25"/>
    <w:rsid w:val="001039DB"/>
    <w:rsid w:val="0010591C"/>
    <w:rsid w:val="001064E5"/>
    <w:rsid w:val="00111811"/>
    <w:rsid w:val="00114120"/>
    <w:rsid w:val="001148A9"/>
    <w:rsid w:val="001250AA"/>
    <w:rsid w:val="00133A59"/>
    <w:rsid w:val="001350CD"/>
    <w:rsid w:val="0015167D"/>
    <w:rsid w:val="00152A26"/>
    <w:rsid w:val="00152D9E"/>
    <w:rsid w:val="0016104D"/>
    <w:rsid w:val="001633C0"/>
    <w:rsid w:val="00167A82"/>
    <w:rsid w:val="00173086"/>
    <w:rsid w:val="001764CE"/>
    <w:rsid w:val="00180EF7"/>
    <w:rsid w:val="00183417"/>
    <w:rsid w:val="00186668"/>
    <w:rsid w:val="00192439"/>
    <w:rsid w:val="00194CDA"/>
    <w:rsid w:val="001A6D8D"/>
    <w:rsid w:val="001B0986"/>
    <w:rsid w:val="001B13E7"/>
    <w:rsid w:val="001B1B52"/>
    <w:rsid w:val="001C1D52"/>
    <w:rsid w:val="001C454D"/>
    <w:rsid w:val="001C665D"/>
    <w:rsid w:val="001D049B"/>
    <w:rsid w:val="001D0A56"/>
    <w:rsid w:val="001D4577"/>
    <w:rsid w:val="001D72BA"/>
    <w:rsid w:val="001E660A"/>
    <w:rsid w:val="001E738E"/>
    <w:rsid w:val="001F2420"/>
    <w:rsid w:val="001F4630"/>
    <w:rsid w:val="001F606C"/>
    <w:rsid w:val="001F6EEB"/>
    <w:rsid w:val="002051EB"/>
    <w:rsid w:val="00205B81"/>
    <w:rsid w:val="00210658"/>
    <w:rsid w:val="002149EB"/>
    <w:rsid w:val="00217B2A"/>
    <w:rsid w:val="002257FC"/>
    <w:rsid w:val="00243679"/>
    <w:rsid w:val="00244AAC"/>
    <w:rsid w:val="0025093F"/>
    <w:rsid w:val="002523B0"/>
    <w:rsid w:val="00252ADF"/>
    <w:rsid w:val="00260BE7"/>
    <w:rsid w:val="002647AF"/>
    <w:rsid w:val="0026672F"/>
    <w:rsid w:val="002675B4"/>
    <w:rsid w:val="002770F3"/>
    <w:rsid w:val="002775FD"/>
    <w:rsid w:val="00284C8C"/>
    <w:rsid w:val="00291915"/>
    <w:rsid w:val="0029214F"/>
    <w:rsid w:val="002951BD"/>
    <w:rsid w:val="00297E2A"/>
    <w:rsid w:val="002B193F"/>
    <w:rsid w:val="002B2111"/>
    <w:rsid w:val="002B2478"/>
    <w:rsid w:val="002B654C"/>
    <w:rsid w:val="002B6893"/>
    <w:rsid w:val="002C2456"/>
    <w:rsid w:val="002C6634"/>
    <w:rsid w:val="002D7D46"/>
    <w:rsid w:val="002E404F"/>
    <w:rsid w:val="002E704E"/>
    <w:rsid w:val="002E7EAC"/>
    <w:rsid w:val="002F038B"/>
    <w:rsid w:val="002F3ACF"/>
    <w:rsid w:val="002F5857"/>
    <w:rsid w:val="00303EC9"/>
    <w:rsid w:val="00305CC6"/>
    <w:rsid w:val="00310160"/>
    <w:rsid w:val="00312800"/>
    <w:rsid w:val="0031563E"/>
    <w:rsid w:val="00322551"/>
    <w:rsid w:val="0032533D"/>
    <w:rsid w:val="00325CB5"/>
    <w:rsid w:val="00332C47"/>
    <w:rsid w:val="00332F93"/>
    <w:rsid w:val="0033341A"/>
    <w:rsid w:val="0034120B"/>
    <w:rsid w:val="0034172E"/>
    <w:rsid w:val="00342D72"/>
    <w:rsid w:val="00345D3F"/>
    <w:rsid w:val="0037071E"/>
    <w:rsid w:val="00372529"/>
    <w:rsid w:val="00373D4E"/>
    <w:rsid w:val="00381456"/>
    <w:rsid w:val="003A50F1"/>
    <w:rsid w:val="003A5BB6"/>
    <w:rsid w:val="003A6235"/>
    <w:rsid w:val="003B370F"/>
    <w:rsid w:val="003C1044"/>
    <w:rsid w:val="003C1937"/>
    <w:rsid w:val="003C7329"/>
    <w:rsid w:val="003D0845"/>
    <w:rsid w:val="003D2863"/>
    <w:rsid w:val="003D5F55"/>
    <w:rsid w:val="003E018B"/>
    <w:rsid w:val="003E32B9"/>
    <w:rsid w:val="003F090F"/>
    <w:rsid w:val="003F1870"/>
    <w:rsid w:val="003F2E33"/>
    <w:rsid w:val="003F52A3"/>
    <w:rsid w:val="003F6625"/>
    <w:rsid w:val="00400385"/>
    <w:rsid w:val="00403D3B"/>
    <w:rsid w:val="00406319"/>
    <w:rsid w:val="00406626"/>
    <w:rsid w:val="00407333"/>
    <w:rsid w:val="0040782E"/>
    <w:rsid w:val="00412BBF"/>
    <w:rsid w:val="00417DF1"/>
    <w:rsid w:val="004202D8"/>
    <w:rsid w:val="004206A2"/>
    <w:rsid w:val="00424AD0"/>
    <w:rsid w:val="004315CC"/>
    <w:rsid w:val="004317C7"/>
    <w:rsid w:val="00432D2C"/>
    <w:rsid w:val="00433480"/>
    <w:rsid w:val="00434493"/>
    <w:rsid w:val="0043666E"/>
    <w:rsid w:val="00436B90"/>
    <w:rsid w:val="004379A3"/>
    <w:rsid w:val="00440DE9"/>
    <w:rsid w:val="00440F57"/>
    <w:rsid w:val="00443984"/>
    <w:rsid w:val="004455CF"/>
    <w:rsid w:val="004456A1"/>
    <w:rsid w:val="00445989"/>
    <w:rsid w:val="00454074"/>
    <w:rsid w:val="00456507"/>
    <w:rsid w:val="0045684D"/>
    <w:rsid w:val="00457A8D"/>
    <w:rsid w:val="0046012D"/>
    <w:rsid w:val="0046521C"/>
    <w:rsid w:val="00470E7B"/>
    <w:rsid w:val="00471D03"/>
    <w:rsid w:val="00471D85"/>
    <w:rsid w:val="004725A9"/>
    <w:rsid w:val="00473242"/>
    <w:rsid w:val="004734C6"/>
    <w:rsid w:val="00475186"/>
    <w:rsid w:val="00482554"/>
    <w:rsid w:val="004838C1"/>
    <w:rsid w:val="0048553F"/>
    <w:rsid w:val="004A1C83"/>
    <w:rsid w:val="004B1459"/>
    <w:rsid w:val="004C1244"/>
    <w:rsid w:val="004C3F64"/>
    <w:rsid w:val="004C6BBA"/>
    <w:rsid w:val="004D0705"/>
    <w:rsid w:val="004D08EE"/>
    <w:rsid w:val="004D4D96"/>
    <w:rsid w:val="004D4E97"/>
    <w:rsid w:val="004D5266"/>
    <w:rsid w:val="004D7982"/>
    <w:rsid w:val="004E302A"/>
    <w:rsid w:val="004E5E65"/>
    <w:rsid w:val="005003DB"/>
    <w:rsid w:val="00500743"/>
    <w:rsid w:val="00504164"/>
    <w:rsid w:val="005050DE"/>
    <w:rsid w:val="00505421"/>
    <w:rsid w:val="00506A14"/>
    <w:rsid w:val="00510BD8"/>
    <w:rsid w:val="00510EC2"/>
    <w:rsid w:val="00516026"/>
    <w:rsid w:val="0052103B"/>
    <w:rsid w:val="0052224B"/>
    <w:rsid w:val="00523385"/>
    <w:rsid w:val="005328B0"/>
    <w:rsid w:val="00537CE5"/>
    <w:rsid w:val="0054054F"/>
    <w:rsid w:val="0054094C"/>
    <w:rsid w:val="00541803"/>
    <w:rsid w:val="00542CE3"/>
    <w:rsid w:val="00545179"/>
    <w:rsid w:val="00552D07"/>
    <w:rsid w:val="005540E1"/>
    <w:rsid w:val="00555759"/>
    <w:rsid w:val="0055647F"/>
    <w:rsid w:val="005600F1"/>
    <w:rsid w:val="00571E4B"/>
    <w:rsid w:val="00572CA7"/>
    <w:rsid w:val="00574085"/>
    <w:rsid w:val="00574CE5"/>
    <w:rsid w:val="005926D0"/>
    <w:rsid w:val="00592C31"/>
    <w:rsid w:val="00592E6C"/>
    <w:rsid w:val="00597C80"/>
    <w:rsid w:val="00597FA8"/>
    <w:rsid w:val="005A5DF0"/>
    <w:rsid w:val="005A6C0B"/>
    <w:rsid w:val="005A7503"/>
    <w:rsid w:val="005A78B9"/>
    <w:rsid w:val="005B27EF"/>
    <w:rsid w:val="005C0E47"/>
    <w:rsid w:val="005C5783"/>
    <w:rsid w:val="005D0A6E"/>
    <w:rsid w:val="005D22A8"/>
    <w:rsid w:val="005E3500"/>
    <w:rsid w:val="005E6192"/>
    <w:rsid w:val="005E6B56"/>
    <w:rsid w:val="005E7BA8"/>
    <w:rsid w:val="005F7503"/>
    <w:rsid w:val="00601313"/>
    <w:rsid w:val="006016A5"/>
    <w:rsid w:val="00602973"/>
    <w:rsid w:val="00604C00"/>
    <w:rsid w:val="00606A16"/>
    <w:rsid w:val="0061015E"/>
    <w:rsid w:val="00615583"/>
    <w:rsid w:val="006227B4"/>
    <w:rsid w:val="006236EC"/>
    <w:rsid w:val="00630410"/>
    <w:rsid w:val="006340B9"/>
    <w:rsid w:val="00635DDF"/>
    <w:rsid w:val="00645760"/>
    <w:rsid w:val="00651A67"/>
    <w:rsid w:val="006525D3"/>
    <w:rsid w:val="00655E27"/>
    <w:rsid w:val="0065605F"/>
    <w:rsid w:val="00656974"/>
    <w:rsid w:val="006620D5"/>
    <w:rsid w:val="006722D8"/>
    <w:rsid w:val="00681B0B"/>
    <w:rsid w:val="00684576"/>
    <w:rsid w:val="00684B75"/>
    <w:rsid w:val="006902A9"/>
    <w:rsid w:val="00692407"/>
    <w:rsid w:val="006966D0"/>
    <w:rsid w:val="00696D2E"/>
    <w:rsid w:val="006B3351"/>
    <w:rsid w:val="006C4079"/>
    <w:rsid w:val="006D60F7"/>
    <w:rsid w:val="006E132F"/>
    <w:rsid w:val="006E2CE8"/>
    <w:rsid w:val="006E4DA8"/>
    <w:rsid w:val="006E554F"/>
    <w:rsid w:val="006E6C13"/>
    <w:rsid w:val="006F117A"/>
    <w:rsid w:val="006F3B95"/>
    <w:rsid w:val="007010E6"/>
    <w:rsid w:val="00701FB7"/>
    <w:rsid w:val="00707E53"/>
    <w:rsid w:val="00710BCC"/>
    <w:rsid w:val="007118D3"/>
    <w:rsid w:val="0071229B"/>
    <w:rsid w:val="007211A1"/>
    <w:rsid w:val="0072226F"/>
    <w:rsid w:val="00730979"/>
    <w:rsid w:val="00731B84"/>
    <w:rsid w:val="007320C9"/>
    <w:rsid w:val="00733525"/>
    <w:rsid w:val="00742484"/>
    <w:rsid w:val="00744762"/>
    <w:rsid w:val="0074498A"/>
    <w:rsid w:val="007452F8"/>
    <w:rsid w:val="007476C9"/>
    <w:rsid w:val="00753A51"/>
    <w:rsid w:val="007553EA"/>
    <w:rsid w:val="00757B40"/>
    <w:rsid w:val="00760511"/>
    <w:rsid w:val="007700A7"/>
    <w:rsid w:val="007724F1"/>
    <w:rsid w:val="00772BC0"/>
    <w:rsid w:val="0077467B"/>
    <w:rsid w:val="007748A7"/>
    <w:rsid w:val="00774EE6"/>
    <w:rsid w:val="007834A8"/>
    <w:rsid w:val="00784117"/>
    <w:rsid w:val="00787176"/>
    <w:rsid w:val="00787BB2"/>
    <w:rsid w:val="0079451D"/>
    <w:rsid w:val="0079533E"/>
    <w:rsid w:val="00795CE2"/>
    <w:rsid w:val="007A4FAF"/>
    <w:rsid w:val="007D0A71"/>
    <w:rsid w:val="007D2CD4"/>
    <w:rsid w:val="007D2CDF"/>
    <w:rsid w:val="007D546C"/>
    <w:rsid w:val="007E5F3D"/>
    <w:rsid w:val="007E68AD"/>
    <w:rsid w:val="007F078A"/>
    <w:rsid w:val="007F30AE"/>
    <w:rsid w:val="00804CE0"/>
    <w:rsid w:val="00806197"/>
    <w:rsid w:val="00807F84"/>
    <w:rsid w:val="00813B61"/>
    <w:rsid w:val="00814929"/>
    <w:rsid w:val="00815416"/>
    <w:rsid w:val="008161E8"/>
    <w:rsid w:val="0081740D"/>
    <w:rsid w:val="00817C41"/>
    <w:rsid w:val="00821106"/>
    <w:rsid w:val="0082283B"/>
    <w:rsid w:val="00825D7D"/>
    <w:rsid w:val="00836868"/>
    <w:rsid w:val="00837A6B"/>
    <w:rsid w:val="00837C85"/>
    <w:rsid w:val="00845304"/>
    <w:rsid w:val="008468C8"/>
    <w:rsid w:val="00851A5E"/>
    <w:rsid w:val="00853E81"/>
    <w:rsid w:val="00865777"/>
    <w:rsid w:val="00866227"/>
    <w:rsid w:val="00876EE3"/>
    <w:rsid w:val="00890E69"/>
    <w:rsid w:val="00891718"/>
    <w:rsid w:val="008918F9"/>
    <w:rsid w:val="00893D20"/>
    <w:rsid w:val="00894791"/>
    <w:rsid w:val="008A082E"/>
    <w:rsid w:val="008A464B"/>
    <w:rsid w:val="008A7458"/>
    <w:rsid w:val="008B3414"/>
    <w:rsid w:val="008C32EA"/>
    <w:rsid w:val="008C40C0"/>
    <w:rsid w:val="008D105F"/>
    <w:rsid w:val="008D31C4"/>
    <w:rsid w:val="008D3FCE"/>
    <w:rsid w:val="008D55CF"/>
    <w:rsid w:val="008D64E8"/>
    <w:rsid w:val="008E05FB"/>
    <w:rsid w:val="008E13F2"/>
    <w:rsid w:val="008E2DBC"/>
    <w:rsid w:val="008E53F9"/>
    <w:rsid w:val="008E6E4A"/>
    <w:rsid w:val="008F1FFD"/>
    <w:rsid w:val="008F325A"/>
    <w:rsid w:val="008F410C"/>
    <w:rsid w:val="008F5744"/>
    <w:rsid w:val="008F57B8"/>
    <w:rsid w:val="008F616F"/>
    <w:rsid w:val="00900495"/>
    <w:rsid w:val="00902523"/>
    <w:rsid w:val="0090391B"/>
    <w:rsid w:val="00903FEF"/>
    <w:rsid w:val="00905403"/>
    <w:rsid w:val="0090646B"/>
    <w:rsid w:val="009075A2"/>
    <w:rsid w:val="009108BA"/>
    <w:rsid w:val="009142E2"/>
    <w:rsid w:val="00915B27"/>
    <w:rsid w:val="00920F4E"/>
    <w:rsid w:val="009211D9"/>
    <w:rsid w:val="009250B0"/>
    <w:rsid w:val="009265A8"/>
    <w:rsid w:val="00932149"/>
    <w:rsid w:val="009331C5"/>
    <w:rsid w:val="00934E66"/>
    <w:rsid w:val="00944062"/>
    <w:rsid w:val="009440AB"/>
    <w:rsid w:val="00947E51"/>
    <w:rsid w:val="00955930"/>
    <w:rsid w:val="00956C1F"/>
    <w:rsid w:val="00961794"/>
    <w:rsid w:val="0096218C"/>
    <w:rsid w:val="009628B6"/>
    <w:rsid w:val="009647A4"/>
    <w:rsid w:val="0096488C"/>
    <w:rsid w:val="00965545"/>
    <w:rsid w:val="009734AE"/>
    <w:rsid w:val="00983A3D"/>
    <w:rsid w:val="00983D5A"/>
    <w:rsid w:val="009857E3"/>
    <w:rsid w:val="00987900"/>
    <w:rsid w:val="0098798B"/>
    <w:rsid w:val="0099022A"/>
    <w:rsid w:val="00992909"/>
    <w:rsid w:val="00993857"/>
    <w:rsid w:val="009A1C3A"/>
    <w:rsid w:val="009A1D75"/>
    <w:rsid w:val="009A294C"/>
    <w:rsid w:val="009A6348"/>
    <w:rsid w:val="009B009E"/>
    <w:rsid w:val="009B190E"/>
    <w:rsid w:val="009B2099"/>
    <w:rsid w:val="009B564C"/>
    <w:rsid w:val="009B6FDC"/>
    <w:rsid w:val="009C24DE"/>
    <w:rsid w:val="009D1A69"/>
    <w:rsid w:val="009D1C06"/>
    <w:rsid w:val="009D480B"/>
    <w:rsid w:val="009E0CD0"/>
    <w:rsid w:val="009E14B6"/>
    <w:rsid w:val="009E1E85"/>
    <w:rsid w:val="009E2727"/>
    <w:rsid w:val="009E7E42"/>
    <w:rsid w:val="009F48E4"/>
    <w:rsid w:val="009F75DD"/>
    <w:rsid w:val="00A05801"/>
    <w:rsid w:val="00A0624D"/>
    <w:rsid w:val="00A141FF"/>
    <w:rsid w:val="00A160A9"/>
    <w:rsid w:val="00A2148C"/>
    <w:rsid w:val="00A22FE0"/>
    <w:rsid w:val="00A24009"/>
    <w:rsid w:val="00A3107E"/>
    <w:rsid w:val="00A32330"/>
    <w:rsid w:val="00A345AD"/>
    <w:rsid w:val="00A42B3E"/>
    <w:rsid w:val="00A47D19"/>
    <w:rsid w:val="00A50987"/>
    <w:rsid w:val="00A644EA"/>
    <w:rsid w:val="00A658F5"/>
    <w:rsid w:val="00A65F0B"/>
    <w:rsid w:val="00A706B7"/>
    <w:rsid w:val="00A71F1F"/>
    <w:rsid w:val="00A7562E"/>
    <w:rsid w:val="00A7638C"/>
    <w:rsid w:val="00A77D12"/>
    <w:rsid w:val="00A80D50"/>
    <w:rsid w:val="00A90BBD"/>
    <w:rsid w:val="00A91849"/>
    <w:rsid w:val="00A93DD9"/>
    <w:rsid w:val="00A96A0B"/>
    <w:rsid w:val="00A97127"/>
    <w:rsid w:val="00AA0169"/>
    <w:rsid w:val="00AA4393"/>
    <w:rsid w:val="00AA4810"/>
    <w:rsid w:val="00AA6BFA"/>
    <w:rsid w:val="00AB1CA6"/>
    <w:rsid w:val="00AB5564"/>
    <w:rsid w:val="00AB6947"/>
    <w:rsid w:val="00AC2E9A"/>
    <w:rsid w:val="00AE1F43"/>
    <w:rsid w:val="00AE282D"/>
    <w:rsid w:val="00AE3796"/>
    <w:rsid w:val="00AE6DA9"/>
    <w:rsid w:val="00AF1704"/>
    <w:rsid w:val="00AF32E3"/>
    <w:rsid w:val="00AF3D9C"/>
    <w:rsid w:val="00AF58E1"/>
    <w:rsid w:val="00B025EB"/>
    <w:rsid w:val="00B07982"/>
    <w:rsid w:val="00B147A7"/>
    <w:rsid w:val="00B15F31"/>
    <w:rsid w:val="00B20D38"/>
    <w:rsid w:val="00B24018"/>
    <w:rsid w:val="00B241D2"/>
    <w:rsid w:val="00B30613"/>
    <w:rsid w:val="00B30CD4"/>
    <w:rsid w:val="00B3165B"/>
    <w:rsid w:val="00B31CC5"/>
    <w:rsid w:val="00B33505"/>
    <w:rsid w:val="00B34BF9"/>
    <w:rsid w:val="00B350BA"/>
    <w:rsid w:val="00B36CF1"/>
    <w:rsid w:val="00B40A8E"/>
    <w:rsid w:val="00B413E9"/>
    <w:rsid w:val="00B41C05"/>
    <w:rsid w:val="00B44A78"/>
    <w:rsid w:val="00B468E5"/>
    <w:rsid w:val="00B4738A"/>
    <w:rsid w:val="00B51A25"/>
    <w:rsid w:val="00B52962"/>
    <w:rsid w:val="00B543F2"/>
    <w:rsid w:val="00B56EDF"/>
    <w:rsid w:val="00B612B2"/>
    <w:rsid w:val="00B6225A"/>
    <w:rsid w:val="00B64C66"/>
    <w:rsid w:val="00B73405"/>
    <w:rsid w:val="00B81EB6"/>
    <w:rsid w:val="00B82753"/>
    <w:rsid w:val="00B82A62"/>
    <w:rsid w:val="00B915DA"/>
    <w:rsid w:val="00B95EC5"/>
    <w:rsid w:val="00B96AA1"/>
    <w:rsid w:val="00BA519A"/>
    <w:rsid w:val="00BA56D2"/>
    <w:rsid w:val="00BA7DF1"/>
    <w:rsid w:val="00BB734C"/>
    <w:rsid w:val="00BC0F3C"/>
    <w:rsid w:val="00BC283A"/>
    <w:rsid w:val="00BC551F"/>
    <w:rsid w:val="00BD4F8A"/>
    <w:rsid w:val="00BD773C"/>
    <w:rsid w:val="00BD7F44"/>
    <w:rsid w:val="00BE01A1"/>
    <w:rsid w:val="00BE0D2C"/>
    <w:rsid w:val="00BE1659"/>
    <w:rsid w:val="00BE185C"/>
    <w:rsid w:val="00BE3384"/>
    <w:rsid w:val="00BE5967"/>
    <w:rsid w:val="00BE6B35"/>
    <w:rsid w:val="00BF27A1"/>
    <w:rsid w:val="00BF5E52"/>
    <w:rsid w:val="00BF6B19"/>
    <w:rsid w:val="00BF7174"/>
    <w:rsid w:val="00BF7A15"/>
    <w:rsid w:val="00C02FCE"/>
    <w:rsid w:val="00C0485E"/>
    <w:rsid w:val="00C059B5"/>
    <w:rsid w:val="00C05F28"/>
    <w:rsid w:val="00C07F03"/>
    <w:rsid w:val="00C1138E"/>
    <w:rsid w:val="00C120FE"/>
    <w:rsid w:val="00C144DE"/>
    <w:rsid w:val="00C1563B"/>
    <w:rsid w:val="00C20939"/>
    <w:rsid w:val="00C22BD1"/>
    <w:rsid w:val="00C314BA"/>
    <w:rsid w:val="00C329B2"/>
    <w:rsid w:val="00C329D7"/>
    <w:rsid w:val="00C33C51"/>
    <w:rsid w:val="00C3730A"/>
    <w:rsid w:val="00C37B0E"/>
    <w:rsid w:val="00C422AC"/>
    <w:rsid w:val="00C464A7"/>
    <w:rsid w:val="00C47D1F"/>
    <w:rsid w:val="00C52F28"/>
    <w:rsid w:val="00C71355"/>
    <w:rsid w:val="00C73803"/>
    <w:rsid w:val="00C75F53"/>
    <w:rsid w:val="00C7692E"/>
    <w:rsid w:val="00C83DFD"/>
    <w:rsid w:val="00C84156"/>
    <w:rsid w:val="00C85B0F"/>
    <w:rsid w:val="00C90570"/>
    <w:rsid w:val="00C92568"/>
    <w:rsid w:val="00C94CE9"/>
    <w:rsid w:val="00C9694C"/>
    <w:rsid w:val="00C96DFB"/>
    <w:rsid w:val="00CB1A26"/>
    <w:rsid w:val="00CB712D"/>
    <w:rsid w:val="00CC29DB"/>
    <w:rsid w:val="00CC5818"/>
    <w:rsid w:val="00CD1A2D"/>
    <w:rsid w:val="00CD6129"/>
    <w:rsid w:val="00CE448C"/>
    <w:rsid w:val="00CE5735"/>
    <w:rsid w:val="00CE707B"/>
    <w:rsid w:val="00CE732C"/>
    <w:rsid w:val="00CF3AB6"/>
    <w:rsid w:val="00D066C8"/>
    <w:rsid w:val="00D069EC"/>
    <w:rsid w:val="00D07156"/>
    <w:rsid w:val="00D12C81"/>
    <w:rsid w:val="00D14109"/>
    <w:rsid w:val="00D14587"/>
    <w:rsid w:val="00D15AE6"/>
    <w:rsid w:val="00D160DD"/>
    <w:rsid w:val="00D1658E"/>
    <w:rsid w:val="00D16D4F"/>
    <w:rsid w:val="00D174BC"/>
    <w:rsid w:val="00D202FC"/>
    <w:rsid w:val="00D2125B"/>
    <w:rsid w:val="00D24323"/>
    <w:rsid w:val="00D275C6"/>
    <w:rsid w:val="00D3530C"/>
    <w:rsid w:val="00D35C2B"/>
    <w:rsid w:val="00D402FE"/>
    <w:rsid w:val="00D405C9"/>
    <w:rsid w:val="00D427F3"/>
    <w:rsid w:val="00D45BFC"/>
    <w:rsid w:val="00D52CC5"/>
    <w:rsid w:val="00D57352"/>
    <w:rsid w:val="00D647DB"/>
    <w:rsid w:val="00D64B85"/>
    <w:rsid w:val="00D64F19"/>
    <w:rsid w:val="00D7055E"/>
    <w:rsid w:val="00D769D9"/>
    <w:rsid w:val="00D7771F"/>
    <w:rsid w:val="00D77AE3"/>
    <w:rsid w:val="00D81B8B"/>
    <w:rsid w:val="00D82BEB"/>
    <w:rsid w:val="00D84368"/>
    <w:rsid w:val="00D86A11"/>
    <w:rsid w:val="00D87FFD"/>
    <w:rsid w:val="00D919FF"/>
    <w:rsid w:val="00D95E6B"/>
    <w:rsid w:val="00DA4E79"/>
    <w:rsid w:val="00DB1DCD"/>
    <w:rsid w:val="00DB551E"/>
    <w:rsid w:val="00DB5A10"/>
    <w:rsid w:val="00DC641E"/>
    <w:rsid w:val="00DD02DD"/>
    <w:rsid w:val="00DD4898"/>
    <w:rsid w:val="00DD69CE"/>
    <w:rsid w:val="00DE0106"/>
    <w:rsid w:val="00DE1376"/>
    <w:rsid w:val="00DE1789"/>
    <w:rsid w:val="00DE20DF"/>
    <w:rsid w:val="00DF002E"/>
    <w:rsid w:val="00DF17D3"/>
    <w:rsid w:val="00DF21D1"/>
    <w:rsid w:val="00DF38A9"/>
    <w:rsid w:val="00DF3A91"/>
    <w:rsid w:val="00E015B8"/>
    <w:rsid w:val="00E06203"/>
    <w:rsid w:val="00E06661"/>
    <w:rsid w:val="00E1012A"/>
    <w:rsid w:val="00E12215"/>
    <w:rsid w:val="00E12AE5"/>
    <w:rsid w:val="00E12C72"/>
    <w:rsid w:val="00E138F3"/>
    <w:rsid w:val="00E148D5"/>
    <w:rsid w:val="00E17A56"/>
    <w:rsid w:val="00E21A32"/>
    <w:rsid w:val="00E2381C"/>
    <w:rsid w:val="00E31E6D"/>
    <w:rsid w:val="00E376C2"/>
    <w:rsid w:val="00E416AC"/>
    <w:rsid w:val="00E41BC2"/>
    <w:rsid w:val="00E52B61"/>
    <w:rsid w:val="00E61B66"/>
    <w:rsid w:val="00E61DF6"/>
    <w:rsid w:val="00E658ED"/>
    <w:rsid w:val="00E66E57"/>
    <w:rsid w:val="00E7026C"/>
    <w:rsid w:val="00E72CB6"/>
    <w:rsid w:val="00E75ABE"/>
    <w:rsid w:val="00E76E84"/>
    <w:rsid w:val="00E810AB"/>
    <w:rsid w:val="00E81328"/>
    <w:rsid w:val="00E81F7C"/>
    <w:rsid w:val="00E83473"/>
    <w:rsid w:val="00E92BC1"/>
    <w:rsid w:val="00E92CBB"/>
    <w:rsid w:val="00E94DB8"/>
    <w:rsid w:val="00E9531D"/>
    <w:rsid w:val="00E95ECA"/>
    <w:rsid w:val="00EA1357"/>
    <w:rsid w:val="00EB5AD5"/>
    <w:rsid w:val="00EC05EF"/>
    <w:rsid w:val="00EC0760"/>
    <w:rsid w:val="00EC295D"/>
    <w:rsid w:val="00EC677D"/>
    <w:rsid w:val="00EC7861"/>
    <w:rsid w:val="00ED3399"/>
    <w:rsid w:val="00ED538A"/>
    <w:rsid w:val="00ED6F41"/>
    <w:rsid w:val="00ED6F46"/>
    <w:rsid w:val="00EE10BC"/>
    <w:rsid w:val="00EE16F0"/>
    <w:rsid w:val="00EE1DBC"/>
    <w:rsid w:val="00EE431D"/>
    <w:rsid w:val="00EE4EC4"/>
    <w:rsid w:val="00EE55F0"/>
    <w:rsid w:val="00EE58F8"/>
    <w:rsid w:val="00EF45B0"/>
    <w:rsid w:val="00EF4F48"/>
    <w:rsid w:val="00F02F68"/>
    <w:rsid w:val="00F04EF5"/>
    <w:rsid w:val="00F0516C"/>
    <w:rsid w:val="00F1003D"/>
    <w:rsid w:val="00F130B0"/>
    <w:rsid w:val="00F145FF"/>
    <w:rsid w:val="00F175B9"/>
    <w:rsid w:val="00F24093"/>
    <w:rsid w:val="00F324BE"/>
    <w:rsid w:val="00F357BF"/>
    <w:rsid w:val="00F40CA6"/>
    <w:rsid w:val="00F4430E"/>
    <w:rsid w:val="00F4481B"/>
    <w:rsid w:val="00F512A6"/>
    <w:rsid w:val="00F52C79"/>
    <w:rsid w:val="00F60AE0"/>
    <w:rsid w:val="00F622FD"/>
    <w:rsid w:val="00F628FE"/>
    <w:rsid w:val="00F636EB"/>
    <w:rsid w:val="00F654D8"/>
    <w:rsid w:val="00F664DF"/>
    <w:rsid w:val="00F7106F"/>
    <w:rsid w:val="00F74F45"/>
    <w:rsid w:val="00F752AB"/>
    <w:rsid w:val="00F86B9F"/>
    <w:rsid w:val="00F91BB8"/>
    <w:rsid w:val="00F93513"/>
    <w:rsid w:val="00F940CD"/>
    <w:rsid w:val="00FA456F"/>
    <w:rsid w:val="00FB0F60"/>
    <w:rsid w:val="00FB1CD6"/>
    <w:rsid w:val="00FB3ECB"/>
    <w:rsid w:val="00FB4E8B"/>
    <w:rsid w:val="00FC17FD"/>
    <w:rsid w:val="00FC3320"/>
    <w:rsid w:val="00FC4B2D"/>
    <w:rsid w:val="00FC4E7E"/>
    <w:rsid w:val="00FD1AEE"/>
    <w:rsid w:val="00FE2A20"/>
    <w:rsid w:val="00FE5BB4"/>
    <w:rsid w:val="03ECDDB9"/>
    <w:rsid w:val="056B23CA"/>
    <w:rsid w:val="19CA6E8A"/>
    <w:rsid w:val="366714C4"/>
    <w:rsid w:val="41C839EA"/>
    <w:rsid w:val="54B0BB22"/>
    <w:rsid w:val="6A342781"/>
    <w:rsid w:val="7928E0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34D9829"/>
  <w15:docId w15:val="{0FA1F95E-53B9-4B1C-B996-93D018D5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5583"/>
  </w:style>
  <w:style w:type="paragraph" w:styleId="Titre1">
    <w:name w:val="heading 1"/>
    <w:basedOn w:val="Normal"/>
    <w:next w:val="Corpsdetexte"/>
    <w:autoRedefine/>
    <w:qFormat/>
    <w:rsid w:val="009A294C"/>
    <w:pPr>
      <w:keepNext/>
      <w:keepLines/>
      <w:numPr>
        <w:numId w:val="4"/>
      </w:numPr>
      <w:spacing w:before="180" w:after="24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C120FE"/>
    <w:pPr>
      <w:keepNext/>
      <w:numPr>
        <w:ilvl w:val="1"/>
        <w:numId w:val="4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4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uiPriority w:val="22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  <w:style w:type="paragraph" w:styleId="Paragraphedeliste">
    <w:name w:val="List Paragraph"/>
    <w:basedOn w:val="Normal"/>
    <w:uiPriority w:val="34"/>
    <w:qFormat/>
    <w:rsid w:val="00284C8C"/>
    <w:pPr>
      <w:ind w:left="720"/>
      <w:contextualSpacing/>
    </w:pPr>
  </w:style>
  <w:style w:type="paragraph" w:styleId="Lgende">
    <w:name w:val="caption"/>
    <w:basedOn w:val="Normal"/>
    <w:next w:val="Normal"/>
    <w:unhideWhenUsed/>
    <w:qFormat/>
    <w:rsid w:val="00AE6DA9"/>
    <w:pPr>
      <w:spacing w:after="200"/>
    </w:pPr>
    <w:rPr>
      <w:i/>
      <w:iCs/>
      <w:color w:val="1F497D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A47D19"/>
  </w:style>
  <w:style w:type="paragraph" w:styleId="Bibliographie">
    <w:name w:val="Bibliography"/>
    <w:basedOn w:val="Normal"/>
    <w:next w:val="Normal"/>
    <w:uiPriority w:val="37"/>
    <w:unhideWhenUsed/>
    <w:rsid w:val="00604C00"/>
  </w:style>
  <w:style w:type="character" w:styleId="Mentionnonrsolue">
    <w:name w:val="Unresolved Mention"/>
    <w:basedOn w:val="Policepardfaut"/>
    <w:uiPriority w:val="99"/>
    <w:semiHidden/>
    <w:unhideWhenUsed/>
    <w:rsid w:val="00DE1789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semiHidden/>
    <w:unhideWhenUsed/>
    <w:rsid w:val="00944062"/>
  </w:style>
  <w:style w:type="character" w:customStyle="1" w:styleId="NotedebasdepageCar">
    <w:name w:val="Note de bas de page Car"/>
    <w:basedOn w:val="Policepardfaut"/>
    <w:link w:val="Notedebasdepage"/>
    <w:semiHidden/>
    <w:rsid w:val="00944062"/>
  </w:style>
  <w:style w:type="character" w:styleId="Appelnotedebasdep">
    <w:name w:val="footnote reference"/>
    <w:basedOn w:val="Policepardfaut"/>
    <w:semiHidden/>
    <w:unhideWhenUsed/>
    <w:rsid w:val="00944062"/>
    <w:rPr>
      <w:vertAlign w:val="superscript"/>
    </w:rPr>
  </w:style>
  <w:style w:type="paragraph" w:styleId="Notedefin">
    <w:name w:val="endnote text"/>
    <w:basedOn w:val="Normal"/>
    <w:link w:val="NotedefinCar"/>
    <w:semiHidden/>
    <w:unhideWhenUsed/>
    <w:rsid w:val="00601313"/>
  </w:style>
  <w:style w:type="character" w:customStyle="1" w:styleId="NotedefinCar">
    <w:name w:val="Note de fin Car"/>
    <w:basedOn w:val="Policepardfaut"/>
    <w:link w:val="Notedefin"/>
    <w:semiHidden/>
    <w:rsid w:val="00601313"/>
  </w:style>
  <w:style w:type="character" w:styleId="Appeldenotedefin">
    <w:name w:val="endnote reference"/>
    <w:basedOn w:val="Policepardfaut"/>
    <w:semiHidden/>
    <w:unhideWhenUsed/>
    <w:rsid w:val="00601313"/>
    <w:rPr>
      <w:vertAlign w:val="superscript"/>
    </w:rPr>
  </w:style>
  <w:style w:type="character" w:styleId="CodeHTML">
    <w:name w:val="HTML Code"/>
    <w:basedOn w:val="Policepardfaut"/>
    <w:uiPriority w:val="99"/>
    <w:semiHidden/>
    <w:unhideWhenUsed/>
    <w:rsid w:val="006E6C13"/>
    <w:rPr>
      <w:rFonts w:ascii="Courier New" w:eastAsia="Times New Roman" w:hAnsi="Courier New" w:cs="Courier New"/>
      <w:sz w:val="20"/>
      <w:szCs w:val="20"/>
    </w:rPr>
  </w:style>
  <w:style w:type="paragraph" w:styleId="Rvision">
    <w:name w:val="Revision"/>
    <w:hidden/>
    <w:uiPriority w:val="99"/>
    <w:semiHidden/>
    <w:rsid w:val="005D2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9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0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6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1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2eme%20trimestre\164-BaseDonnees\Projet\m-proj-rap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Espace_réservé1</b:Tag>
    <b:SourceType>InternetSite</b:SourceType>
    <b:Guid>{ADB4924E-1854-4B0D-9267-C80B677493CA}</b:Guid>
    <b:Title>How to LOAD DATA setting default value NULL if column field is empty</b:Title>
    <b:InternetSiteTitle>Stackoverflow</b:InternetSiteTitle>
    <b:URL>https://stackoverflow.com/questions/58412117/how-to-load-data-setting-default-value-null-if-column-field-is-empty</b:URL>
    <b:RefOrder>1</b:RefOrder>
  </b:Source>
  <b:Source>
    <b:Tag>Eff</b:Tag>
    <b:SourceType>InternetSite</b:SourceType>
    <b:Guid>{F98D2991-5B0C-450A-8515-DE6B1431568F}</b:Guid>
    <b:Title>Effectuer une sauvegarde différentielle ou incrémentielle</b:Title>
    <b:InternetSiteTitle>dev.mysql.com</b:InternetSiteTitle>
    <b:URL>https://dev.mysql.com/doc/mysql-enterprise-backup/8.0/en/mysqlbackup.incremental.html</b:URL>
    <b:RefOrder>2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9F2488912074FB587B9AD9ADAE5BB" ma:contentTypeVersion="13" ma:contentTypeDescription="Crée un document." ma:contentTypeScope="" ma:versionID="98cb6024266d177b928872b226e6993e">
  <xsd:schema xmlns:xsd="http://www.w3.org/2001/XMLSchema" xmlns:xs="http://www.w3.org/2001/XMLSchema" xmlns:p="http://schemas.microsoft.com/office/2006/metadata/properties" xmlns:ns2="b5cf4370-ac38-4b9e-9836-ef6f5df64f24" xmlns:ns3="eefa3612-053e-497a-ae76-8a76877f5e22" targetNamespace="http://schemas.microsoft.com/office/2006/metadata/properties" ma:root="true" ma:fieldsID="005441ce51d7a2dcada4efd17c7a03e9" ns2:_="" ns3:_="">
    <xsd:import namespace="b5cf4370-ac38-4b9e-9836-ef6f5df64f24"/>
    <xsd:import namespace="eefa3612-053e-497a-ae76-8a76877f5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f4370-ac38-4b9e-9836-ef6f5df64f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a3612-053e-497a-ae76-8a76877f5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7a43f5-6407-498c-ac52-887c7ad1b00c}" ma:internalName="TaxCatchAll" ma:showField="CatchAllData" ma:web="eefa3612-053e-497a-ae76-8a76877f5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cf4370-ac38-4b9e-9836-ef6f5df64f24">
      <Terms xmlns="http://schemas.microsoft.com/office/infopath/2007/PartnerControls"/>
    </lcf76f155ced4ddcb4097134ff3c332f>
    <TaxCatchAll xmlns="eefa3612-053e-497a-ae76-8a76877f5e22" xsi:nil="true"/>
  </documentManagement>
</p:properties>
</file>

<file path=customXml/itemProps1.xml><?xml version="1.0" encoding="utf-8"?>
<ds:datastoreItem xmlns:ds="http://schemas.openxmlformats.org/officeDocument/2006/customXml" ds:itemID="{A507DE50-9571-420A-B97A-D696E6EB7C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A51230-EF27-4A68-A446-37F9E544E2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cf4370-ac38-4b9e-9836-ef6f5df64f24"/>
    <ds:schemaRef ds:uri="eefa3612-053e-497a-ae76-8a76877f5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8E7934-3F3A-4F32-A7D4-1B248DBE70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81FC95-92B5-446F-AE57-E4A44C8C450C}">
  <ds:schemaRefs>
    <ds:schemaRef ds:uri="http://schemas.microsoft.com/office/2006/metadata/properties"/>
    <ds:schemaRef ds:uri="http://schemas.microsoft.com/office/infopath/2007/PartnerControls"/>
    <ds:schemaRef ds:uri="b5cf4370-ac38-4b9e-9836-ef6f5df64f24"/>
    <ds:schemaRef ds:uri="eefa3612-053e-497a-ae76-8a76877f5e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m-proj-rapport.dotx</Template>
  <TotalTime>9</TotalTime>
  <Pages>4</Pages>
  <Words>194</Words>
  <Characters>1068</Characters>
  <Application>Microsoft Office Word</Application>
  <DocSecurity>0</DocSecurity>
  <Lines>8</Lines>
  <Paragraphs>2</Paragraphs>
  <ScaleCrop>false</ScaleCrop>
  <Company>ETML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Christopher Ristic</dc:creator>
  <cp:lastModifiedBy>Christopher Ristic</cp:lastModifiedBy>
  <cp:revision>455</cp:revision>
  <cp:lastPrinted>2009-09-04T13:21:00Z</cp:lastPrinted>
  <dcterms:created xsi:type="dcterms:W3CDTF">2024-11-08T12:36:00Z</dcterms:created>
  <dcterms:modified xsi:type="dcterms:W3CDTF">2025-11-06T10:27:00Z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0x01010080C9F2488912074FB587B9AD9ADAE5BB</vt:lpwstr>
  </property>
  <property fmtid="{D5CDD505-2E9C-101B-9397-08002B2CF9AE}" pid="3" name="MediaServiceImageTags">
    <vt:lpwstr/>
  </property>
</Properties>
</file>